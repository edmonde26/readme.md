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44F7" w14:textId="24946172" w:rsidR="003A7C40" w:rsidRPr="00CF207F" w:rsidRDefault="00D17E4C" w:rsidP="007707B8">
      <w:pPr>
        <w:rPr>
          <w:sz w:val="28"/>
          <w:szCs w:val="28"/>
        </w:rPr>
      </w:pPr>
      <w:sdt>
        <w:sdtPr>
          <w:rPr>
            <w:sz w:val="28"/>
            <w:szCs w:val="28"/>
          </w:rPr>
          <w:id w:val="462851125"/>
          <w:placeholder>
            <w:docPart w:val="795A848C1A9B495A8686D74C68A7980F"/>
          </w:placeholder>
          <w:temporary/>
          <w:showingPlcHdr/>
          <w15:appearance w15:val="hidden"/>
        </w:sdtPr>
        <w:sdtEndPr/>
        <w:sdtContent>
          <w:r w:rsidR="003A7C40" w:rsidRPr="0037459A">
            <w:rPr>
              <w:rFonts w:asciiTheme="majorHAnsi" w:hAnsiTheme="majorHAnsi"/>
              <w:sz w:val="28"/>
              <w:szCs w:val="28"/>
            </w:rPr>
            <w:t>OBJECTIVE</w:t>
          </w:r>
        </w:sdtContent>
      </w:sdt>
      <w:r w:rsidR="003A7C40" w:rsidRPr="00CF207F">
        <w:rPr>
          <w:sz w:val="28"/>
          <w:szCs w:val="28"/>
        </w:rPr>
        <w:t xml:space="preserve"> </w:t>
      </w:r>
    </w:p>
    <w:p w14:paraId="5930F2DA" w14:textId="40737257" w:rsidR="00D80E91" w:rsidRDefault="00737010" w:rsidP="00D80E91">
      <w:pPr>
        <w:tabs>
          <w:tab w:val="center" w:pos="5040"/>
        </w:tabs>
        <w:spacing w:after="0"/>
        <w:rPr>
          <w:rFonts w:cs="Calibri (Body)"/>
          <w:sz w:val="24"/>
          <w:szCs w:val="24"/>
        </w:rPr>
      </w:pPr>
      <w:r>
        <w:rPr>
          <w:rFonts w:cs="Calibri (Body)"/>
          <w:sz w:val="24"/>
          <w:szCs w:val="24"/>
        </w:rPr>
        <w:t xml:space="preserve">Highly motivated </w:t>
      </w:r>
      <w:proofErr w:type="gramStart"/>
      <w:r>
        <w:rPr>
          <w:rFonts w:cs="Calibri (Body)"/>
          <w:sz w:val="24"/>
          <w:szCs w:val="24"/>
        </w:rPr>
        <w:t>learner</w:t>
      </w:r>
      <w:proofErr w:type="gramEnd"/>
      <w:r>
        <w:rPr>
          <w:rFonts w:cs="Calibri (Body)"/>
          <w:sz w:val="24"/>
          <w:szCs w:val="24"/>
        </w:rPr>
        <w:t xml:space="preserve"> looking </w:t>
      </w:r>
      <w:r w:rsidRPr="00737010">
        <w:rPr>
          <w:rFonts w:cs="Calibri (Body)"/>
          <w:sz w:val="24"/>
          <w:szCs w:val="24"/>
        </w:rPr>
        <w:t>to gain</w:t>
      </w:r>
      <w:r w:rsidR="009855DD">
        <w:rPr>
          <w:rFonts w:cs="Calibri (Body)"/>
          <w:sz w:val="24"/>
          <w:szCs w:val="24"/>
        </w:rPr>
        <w:t xml:space="preserve"> valuable work</w:t>
      </w:r>
      <w:r w:rsidRPr="00737010">
        <w:rPr>
          <w:rFonts w:cs="Calibri (Body)"/>
          <w:sz w:val="24"/>
          <w:szCs w:val="24"/>
        </w:rPr>
        <w:t xml:space="preserve"> </w:t>
      </w:r>
      <w:r w:rsidR="00F17FA8">
        <w:rPr>
          <w:rFonts w:cs="Calibri (Body)"/>
          <w:sz w:val="24"/>
          <w:szCs w:val="24"/>
        </w:rPr>
        <w:t>experience</w:t>
      </w:r>
      <w:r w:rsidR="00953734">
        <w:rPr>
          <w:rFonts w:cs="Calibri (Body)"/>
          <w:sz w:val="24"/>
          <w:szCs w:val="24"/>
        </w:rPr>
        <w:t xml:space="preserve"> and</w:t>
      </w:r>
      <w:r w:rsidR="009F329E">
        <w:rPr>
          <w:rFonts w:cs="Calibri (Body)"/>
          <w:sz w:val="24"/>
          <w:szCs w:val="24"/>
        </w:rPr>
        <w:t xml:space="preserve"> develop crucial career skills</w:t>
      </w:r>
      <w:r w:rsidR="00F17FA8">
        <w:rPr>
          <w:rFonts w:cs="Calibri (Body)"/>
          <w:sz w:val="24"/>
          <w:szCs w:val="24"/>
        </w:rPr>
        <w:t>.</w:t>
      </w:r>
    </w:p>
    <w:p w14:paraId="76B7E38E" w14:textId="77777777" w:rsidR="00D80E91" w:rsidRDefault="00D80E91" w:rsidP="00D80E91">
      <w:pPr>
        <w:tabs>
          <w:tab w:val="center" w:pos="5040"/>
        </w:tabs>
        <w:spacing w:after="0"/>
        <w:rPr>
          <w:rFonts w:cs="Calibri (Body)"/>
          <w:sz w:val="24"/>
          <w:szCs w:val="24"/>
        </w:rPr>
      </w:pPr>
    </w:p>
    <w:p w14:paraId="61CE81DA" w14:textId="45E17E52" w:rsidR="003A7C40" w:rsidRDefault="00D17E4C" w:rsidP="00D80E91">
      <w:pPr>
        <w:tabs>
          <w:tab w:val="center" w:pos="5040"/>
        </w:tabs>
        <w:spacing w:after="0"/>
        <w:rPr>
          <w:sz w:val="28"/>
          <w:szCs w:val="28"/>
        </w:rPr>
      </w:pPr>
      <w:sdt>
        <w:sdtPr>
          <w:rPr>
            <w:sz w:val="28"/>
            <w:szCs w:val="28"/>
          </w:rPr>
          <w:id w:val="-654756723"/>
          <w:placeholder>
            <w:docPart w:val="40EDF25850F447E08B9E810A99838103"/>
          </w:placeholder>
          <w:temporary/>
          <w:showingPlcHdr/>
          <w15:appearance w15:val="hidden"/>
        </w:sdtPr>
        <w:sdtEndPr/>
        <w:sdtContent>
          <w:r w:rsidR="003A7C40" w:rsidRPr="0037459A">
            <w:rPr>
              <w:rFonts w:asciiTheme="majorHAnsi" w:hAnsiTheme="majorHAnsi"/>
              <w:sz w:val="28"/>
              <w:szCs w:val="28"/>
            </w:rPr>
            <w:t>EXPERIENCE</w:t>
          </w:r>
        </w:sdtContent>
      </w:sdt>
      <w:r w:rsidR="003A7C40" w:rsidRPr="0037459A">
        <w:rPr>
          <w:sz w:val="28"/>
          <w:szCs w:val="28"/>
        </w:rPr>
        <w:t xml:space="preserve"> </w:t>
      </w:r>
    </w:p>
    <w:p w14:paraId="5E2643F7" w14:textId="77777777" w:rsidR="007C15BE" w:rsidRPr="00CF207F" w:rsidRDefault="007C15BE" w:rsidP="007C15BE">
      <w:pPr>
        <w:pStyle w:val="Heading2"/>
        <w:rPr>
          <w:sz w:val="24"/>
          <w:szCs w:val="32"/>
        </w:rPr>
      </w:pPr>
      <w:r>
        <w:rPr>
          <w:sz w:val="24"/>
          <w:szCs w:val="32"/>
        </w:rPr>
        <w:t>Host</w:t>
      </w:r>
    </w:p>
    <w:p w14:paraId="7D0A53E3" w14:textId="77777777" w:rsidR="007C15BE" w:rsidRPr="00CF207F" w:rsidRDefault="007C15BE" w:rsidP="007C15BE">
      <w:pPr>
        <w:pStyle w:val="Heading3"/>
        <w:rPr>
          <w:sz w:val="24"/>
          <w:szCs w:val="28"/>
        </w:rPr>
      </w:pPr>
      <w:r>
        <w:rPr>
          <w:sz w:val="24"/>
          <w:szCs w:val="28"/>
        </w:rPr>
        <w:t>Famous Dave’s</w:t>
      </w:r>
      <w:r w:rsidRPr="00CF207F">
        <w:rPr>
          <w:sz w:val="24"/>
          <w:szCs w:val="28"/>
        </w:rPr>
        <w:t xml:space="preserve"> | Las Vegas, NV</w:t>
      </w:r>
      <w:r w:rsidRPr="00CF207F">
        <w:rPr>
          <w:sz w:val="24"/>
          <w:szCs w:val="28"/>
        </w:rPr>
        <w:tab/>
      </w:r>
      <w:r>
        <w:rPr>
          <w:sz w:val="24"/>
          <w:szCs w:val="28"/>
        </w:rPr>
        <w:t>06/2024 - present</w:t>
      </w:r>
    </w:p>
    <w:p w14:paraId="31672C96" w14:textId="163D8BF5" w:rsidR="007C15BE" w:rsidRDefault="007C15BE" w:rsidP="007C15BE">
      <w:pPr>
        <w:rPr>
          <w:rFonts w:cs="Calibri (Body)"/>
          <w:sz w:val="24"/>
          <w:szCs w:val="24"/>
        </w:rPr>
      </w:pPr>
      <w:r>
        <w:rPr>
          <w:rFonts w:cs="Calibri (Body)"/>
          <w:sz w:val="24"/>
          <w:szCs w:val="24"/>
        </w:rPr>
        <w:t>Welcome guests and ensure they have a great experience.</w:t>
      </w:r>
    </w:p>
    <w:p w14:paraId="6F0A4AF8" w14:textId="77777777" w:rsidR="007C15BE" w:rsidRPr="007C15BE" w:rsidRDefault="007C15BE" w:rsidP="007C15BE">
      <w:pPr>
        <w:rPr>
          <w:rFonts w:cs="Calibri (Body)"/>
          <w:sz w:val="12"/>
          <w:szCs w:val="12"/>
        </w:rPr>
      </w:pPr>
    </w:p>
    <w:p w14:paraId="63526111" w14:textId="384B2F03" w:rsidR="0091389D" w:rsidRPr="007D4FDC" w:rsidRDefault="0091389D" w:rsidP="0091389D">
      <w:pPr>
        <w:pStyle w:val="Heading2"/>
        <w:rPr>
          <w:sz w:val="24"/>
          <w:szCs w:val="32"/>
        </w:rPr>
      </w:pPr>
      <w:r>
        <w:rPr>
          <w:sz w:val="24"/>
          <w:szCs w:val="32"/>
        </w:rPr>
        <w:t>Student worker</w:t>
      </w:r>
    </w:p>
    <w:p w14:paraId="6A62BEE3" w14:textId="0972E1D7" w:rsidR="0091389D" w:rsidRPr="00CF207F" w:rsidRDefault="00154DF7" w:rsidP="0091389D">
      <w:pPr>
        <w:pStyle w:val="Heading3"/>
        <w:rPr>
          <w:sz w:val="24"/>
          <w:szCs w:val="28"/>
        </w:rPr>
      </w:pPr>
      <w:r>
        <w:rPr>
          <w:sz w:val="24"/>
          <w:szCs w:val="28"/>
        </w:rPr>
        <w:t>CSN Library</w:t>
      </w:r>
      <w:r w:rsidR="0091389D" w:rsidRPr="00CF207F">
        <w:rPr>
          <w:sz w:val="24"/>
          <w:szCs w:val="28"/>
        </w:rPr>
        <w:t>| Las Vegas, NV</w:t>
      </w:r>
      <w:r w:rsidR="0091389D" w:rsidRPr="00CF207F">
        <w:rPr>
          <w:sz w:val="24"/>
          <w:szCs w:val="28"/>
        </w:rPr>
        <w:tab/>
      </w:r>
      <w:r w:rsidR="00931824">
        <w:rPr>
          <w:sz w:val="24"/>
          <w:szCs w:val="28"/>
        </w:rPr>
        <w:t xml:space="preserve">   </w:t>
      </w:r>
      <w:r w:rsidR="008D4B84">
        <w:rPr>
          <w:sz w:val="24"/>
          <w:szCs w:val="28"/>
        </w:rPr>
        <w:t>01/</w:t>
      </w:r>
      <w:r>
        <w:rPr>
          <w:sz w:val="24"/>
          <w:szCs w:val="28"/>
        </w:rPr>
        <w:t>2025</w:t>
      </w:r>
      <w:r w:rsidR="0091389D">
        <w:rPr>
          <w:sz w:val="24"/>
          <w:szCs w:val="28"/>
        </w:rPr>
        <w:t xml:space="preserve"> </w:t>
      </w:r>
      <w:r w:rsidR="007C15BE">
        <w:rPr>
          <w:sz w:val="24"/>
          <w:szCs w:val="28"/>
        </w:rPr>
        <w:t>–</w:t>
      </w:r>
      <w:r w:rsidR="0091389D">
        <w:rPr>
          <w:sz w:val="24"/>
          <w:szCs w:val="28"/>
        </w:rPr>
        <w:t xml:space="preserve"> </w:t>
      </w:r>
      <w:r w:rsidR="007C15BE">
        <w:rPr>
          <w:sz w:val="24"/>
          <w:szCs w:val="28"/>
        </w:rPr>
        <w:t>12/</w:t>
      </w:r>
      <w:r w:rsidR="00931824">
        <w:rPr>
          <w:sz w:val="24"/>
          <w:szCs w:val="28"/>
        </w:rPr>
        <w:t>2025</w:t>
      </w:r>
    </w:p>
    <w:p w14:paraId="3D59876B" w14:textId="7A82E9D6" w:rsidR="00154DF7" w:rsidRDefault="002D5670" w:rsidP="00154DF7">
      <w:pPr>
        <w:rPr>
          <w:rFonts w:cs="Calibri (Body)"/>
          <w:sz w:val="24"/>
          <w:szCs w:val="24"/>
        </w:rPr>
      </w:pPr>
      <w:r w:rsidRPr="002D5670">
        <w:rPr>
          <w:rFonts w:cs="Calibri (Body)"/>
          <w:sz w:val="24"/>
          <w:szCs w:val="24"/>
        </w:rPr>
        <w:t>Assisted with organizing materials, supporting faculty, and maintaining an efficient learning environment.</w:t>
      </w:r>
    </w:p>
    <w:p w14:paraId="6DBBC424" w14:textId="384E5E7C" w:rsidR="007D4FDC" w:rsidRPr="0037459A" w:rsidRDefault="007D4FDC" w:rsidP="00C76686">
      <w:pPr>
        <w:rPr>
          <w:sz w:val="12"/>
          <w:szCs w:val="12"/>
        </w:rPr>
      </w:pPr>
      <w:r w:rsidRPr="0037459A">
        <w:rPr>
          <w:sz w:val="12"/>
          <w:szCs w:val="12"/>
        </w:rPr>
        <w:t xml:space="preserve">         </w:t>
      </w:r>
    </w:p>
    <w:p w14:paraId="703AB346" w14:textId="10A9BA9C" w:rsidR="007D4FDC" w:rsidRPr="007D4FDC" w:rsidRDefault="007450EA" w:rsidP="007D4FDC">
      <w:pPr>
        <w:pStyle w:val="Heading2"/>
        <w:rPr>
          <w:sz w:val="24"/>
          <w:szCs w:val="32"/>
        </w:rPr>
      </w:pPr>
      <w:r w:rsidRPr="00CF207F">
        <w:rPr>
          <w:sz w:val="24"/>
          <w:szCs w:val="32"/>
        </w:rPr>
        <w:t xml:space="preserve">Volunteer </w:t>
      </w:r>
    </w:p>
    <w:p w14:paraId="3DBB2DAA" w14:textId="2B8E93FF" w:rsidR="003A7C40" w:rsidRPr="00CF207F" w:rsidRDefault="007450EA" w:rsidP="003A7C40">
      <w:pPr>
        <w:pStyle w:val="Heading3"/>
        <w:rPr>
          <w:sz w:val="24"/>
          <w:szCs w:val="28"/>
        </w:rPr>
      </w:pPr>
      <w:r w:rsidRPr="00CF207F">
        <w:rPr>
          <w:sz w:val="24"/>
          <w:szCs w:val="28"/>
        </w:rPr>
        <w:t>Legacy Traditional School District | Las Vegas, NV</w:t>
      </w:r>
      <w:r w:rsidR="003A7C40" w:rsidRPr="00CF207F">
        <w:rPr>
          <w:sz w:val="24"/>
          <w:szCs w:val="28"/>
        </w:rPr>
        <w:tab/>
      </w:r>
      <w:r w:rsidR="005A33E4">
        <w:rPr>
          <w:sz w:val="24"/>
          <w:szCs w:val="28"/>
        </w:rPr>
        <w:t>09/</w:t>
      </w:r>
      <w:r w:rsidR="00CF207F">
        <w:rPr>
          <w:sz w:val="24"/>
          <w:szCs w:val="28"/>
        </w:rPr>
        <w:t>2023 - present</w:t>
      </w:r>
    </w:p>
    <w:p w14:paraId="5F613D0B" w14:textId="22E755BA" w:rsidR="00CF207F" w:rsidRDefault="004B78A3" w:rsidP="00B34F9B">
      <w:pPr>
        <w:rPr>
          <w:rFonts w:cs="Calibri (Body)"/>
          <w:sz w:val="24"/>
          <w:szCs w:val="24"/>
        </w:rPr>
      </w:pPr>
      <w:r>
        <w:rPr>
          <w:rFonts w:cs="Calibri (Body)"/>
          <w:sz w:val="24"/>
          <w:szCs w:val="24"/>
        </w:rPr>
        <w:t>Supported</w:t>
      </w:r>
      <w:r w:rsidR="00CF207F" w:rsidRPr="00CF207F">
        <w:rPr>
          <w:rFonts w:cs="Calibri (Body)"/>
          <w:sz w:val="24"/>
          <w:szCs w:val="24"/>
        </w:rPr>
        <w:t xml:space="preserve"> teachers</w:t>
      </w:r>
      <w:r w:rsidR="007450EA" w:rsidRPr="00CF207F">
        <w:rPr>
          <w:rFonts w:cs="Calibri (Body)"/>
          <w:sz w:val="24"/>
          <w:szCs w:val="24"/>
        </w:rPr>
        <w:t xml:space="preserve"> </w:t>
      </w:r>
      <w:r w:rsidR="00737010">
        <w:rPr>
          <w:rFonts w:cs="Calibri (Body)"/>
          <w:sz w:val="24"/>
          <w:szCs w:val="24"/>
        </w:rPr>
        <w:t>with</w:t>
      </w:r>
      <w:r w:rsidR="007450EA" w:rsidRPr="00CF207F">
        <w:rPr>
          <w:rFonts w:cs="Calibri (Body)"/>
          <w:sz w:val="24"/>
          <w:szCs w:val="24"/>
        </w:rPr>
        <w:t xml:space="preserve"> classroom setup, </w:t>
      </w:r>
      <w:r w:rsidR="00737010">
        <w:rPr>
          <w:rFonts w:cs="Calibri (Body)"/>
          <w:sz w:val="24"/>
          <w:szCs w:val="24"/>
        </w:rPr>
        <w:t>organization of curriculum, and grading.</w:t>
      </w:r>
    </w:p>
    <w:p w14:paraId="1BB5D9E3" w14:textId="77777777" w:rsidR="00B34F9B" w:rsidRPr="0037459A" w:rsidRDefault="00B34F9B" w:rsidP="00B34F9B">
      <w:pPr>
        <w:rPr>
          <w:rFonts w:cs="Calibri (Body)"/>
          <w:sz w:val="12"/>
          <w:szCs w:val="12"/>
        </w:rPr>
      </w:pPr>
    </w:p>
    <w:p w14:paraId="28A56577" w14:textId="5A328691" w:rsidR="003A7C40" w:rsidRPr="00CF207F" w:rsidRDefault="0066487D" w:rsidP="0061718A">
      <w:pPr>
        <w:pStyle w:val="Heading2"/>
        <w:rPr>
          <w:sz w:val="24"/>
          <w:szCs w:val="32"/>
        </w:rPr>
      </w:pPr>
      <w:r w:rsidRPr="00CF207F">
        <w:rPr>
          <w:sz w:val="24"/>
          <w:szCs w:val="32"/>
        </w:rPr>
        <w:t>Math Tutor</w:t>
      </w:r>
    </w:p>
    <w:p w14:paraId="6C325E7E" w14:textId="0F2C072E" w:rsidR="003A7C40" w:rsidRPr="00CF207F" w:rsidRDefault="00CF207F" w:rsidP="003A7C40">
      <w:pPr>
        <w:pStyle w:val="Heading3"/>
        <w:rPr>
          <w:sz w:val="24"/>
          <w:szCs w:val="28"/>
        </w:rPr>
      </w:pPr>
      <w:r w:rsidRPr="00CF207F">
        <w:rPr>
          <w:sz w:val="24"/>
          <w:szCs w:val="28"/>
        </w:rPr>
        <w:t xml:space="preserve">Joss High School | </w:t>
      </w:r>
      <w:r w:rsidR="0066487D" w:rsidRPr="00CF207F">
        <w:rPr>
          <w:sz w:val="24"/>
          <w:szCs w:val="28"/>
        </w:rPr>
        <w:t xml:space="preserve">Douala, </w:t>
      </w:r>
      <w:r w:rsidR="007D4FDC" w:rsidRPr="00CF207F">
        <w:rPr>
          <w:sz w:val="24"/>
          <w:szCs w:val="28"/>
        </w:rPr>
        <w:t xml:space="preserve">CMR </w:t>
      </w:r>
      <w:r w:rsidR="007D4FDC" w:rsidRPr="00CF207F">
        <w:rPr>
          <w:sz w:val="24"/>
          <w:szCs w:val="28"/>
        </w:rPr>
        <w:tab/>
      </w:r>
      <w:r w:rsidR="005A33E4">
        <w:rPr>
          <w:sz w:val="24"/>
          <w:szCs w:val="28"/>
        </w:rPr>
        <w:t>07/</w:t>
      </w:r>
      <w:r w:rsidR="007450EA" w:rsidRPr="00CF207F">
        <w:rPr>
          <w:sz w:val="24"/>
          <w:szCs w:val="28"/>
        </w:rPr>
        <w:t xml:space="preserve">2022 </w:t>
      </w:r>
      <w:r w:rsidR="00887ACE">
        <w:rPr>
          <w:sz w:val="24"/>
          <w:szCs w:val="28"/>
        </w:rPr>
        <w:t>–</w:t>
      </w:r>
      <w:r w:rsidR="007450EA" w:rsidRPr="00CF207F">
        <w:rPr>
          <w:sz w:val="24"/>
          <w:szCs w:val="28"/>
        </w:rPr>
        <w:t xml:space="preserve"> </w:t>
      </w:r>
      <w:r w:rsidR="00887ACE">
        <w:rPr>
          <w:sz w:val="24"/>
          <w:szCs w:val="28"/>
        </w:rPr>
        <w:t>06/</w:t>
      </w:r>
      <w:r w:rsidR="007450EA" w:rsidRPr="00CF207F">
        <w:rPr>
          <w:sz w:val="24"/>
          <w:szCs w:val="28"/>
        </w:rPr>
        <w:t>2023</w:t>
      </w:r>
    </w:p>
    <w:p w14:paraId="636006ED" w14:textId="3C29ED7F" w:rsidR="003A7C40" w:rsidRPr="00CF207F" w:rsidRDefault="0066487D" w:rsidP="0061718A">
      <w:pPr>
        <w:rPr>
          <w:rFonts w:cs="Calibri (Body)"/>
          <w:sz w:val="24"/>
          <w:szCs w:val="24"/>
        </w:rPr>
      </w:pPr>
      <w:r w:rsidRPr="00CF207F">
        <w:rPr>
          <w:rFonts w:cs="Calibri (Body)"/>
          <w:sz w:val="24"/>
          <w:szCs w:val="24"/>
        </w:rPr>
        <w:t>Tutor</w:t>
      </w:r>
      <w:r w:rsidR="00737010">
        <w:rPr>
          <w:rFonts w:cs="Calibri (Body)"/>
          <w:sz w:val="24"/>
          <w:szCs w:val="24"/>
        </w:rPr>
        <w:t>ed</w:t>
      </w:r>
      <w:r w:rsidRPr="00CF207F">
        <w:rPr>
          <w:rFonts w:cs="Calibri (Body)"/>
          <w:sz w:val="24"/>
          <w:szCs w:val="24"/>
        </w:rPr>
        <w:t xml:space="preserve"> </w:t>
      </w:r>
      <w:r w:rsidR="004B78A3">
        <w:rPr>
          <w:rFonts w:cs="Calibri (Body)"/>
          <w:sz w:val="24"/>
          <w:szCs w:val="24"/>
        </w:rPr>
        <w:t>10</w:t>
      </w:r>
      <w:r w:rsidR="004B78A3" w:rsidRPr="004B78A3">
        <w:rPr>
          <w:rFonts w:cs="Calibri (Body)"/>
          <w:sz w:val="24"/>
          <w:szCs w:val="24"/>
          <w:vertAlign w:val="superscript"/>
        </w:rPr>
        <w:t>th</w:t>
      </w:r>
      <w:r w:rsidR="004B78A3">
        <w:rPr>
          <w:rFonts w:cs="Calibri (Body)"/>
          <w:sz w:val="24"/>
          <w:szCs w:val="24"/>
        </w:rPr>
        <w:t xml:space="preserve"> and 11</w:t>
      </w:r>
      <w:r w:rsidR="004B78A3" w:rsidRPr="004B78A3">
        <w:rPr>
          <w:rFonts w:cs="Calibri (Body)"/>
          <w:sz w:val="24"/>
          <w:szCs w:val="24"/>
          <w:vertAlign w:val="superscript"/>
        </w:rPr>
        <w:t>th</w:t>
      </w:r>
      <w:r w:rsidR="004B78A3">
        <w:rPr>
          <w:rFonts w:cs="Calibri (Body)"/>
          <w:sz w:val="24"/>
          <w:szCs w:val="24"/>
        </w:rPr>
        <w:t xml:space="preserve"> grade students for </w:t>
      </w:r>
      <w:r w:rsidR="00737010">
        <w:rPr>
          <w:rFonts w:cs="Calibri (Body)"/>
          <w:sz w:val="24"/>
          <w:szCs w:val="24"/>
        </w:rPr>
        <w:t>C</w:t>
      </w:r>
      <w:r w:rsidRPr="00CF207F">
        <w:rPr>
          <w:rFonts w:cs="Calibri (Body)"/>
          <w:sz w:val="24"/>
          <w:szCs w:val="24"/>
        </w:rPr>
        <w:t xml:space="preserve">ollege </w:t>
      </w:r>
      <w:r w:rsidR="00737010">
        <w:rPr>
          <w:rFonts w:cs="Calibri (Body)"/>
          <w:sz w:val="24"/>
          <w:szCs w:val="24"/>
        </w:rPr>
        <w:t>A</w:t>
      </w:r>
      <w:r w:rsidRPr="00CF207F">
        <w:rPr>
          <w:rFonts w:cs="Calibri (Body)"/>
          <w:sz w:val="24"/>
          <w:szCs w:val="24"/>
        </w:rPr>
        <w:t xml:space="preserve">lgebra and </w:t>
      </w:r>
      <w:r w:rsidR="004B78A3">
        <w:rPr>
          <w:rFonts w:cs="Calibri (Body)"/>
          <w:sz w:val="24"/>
          <w:szCs w:val="24"/>
        </w:rPr>
        <w:t>P</w:t>
      </w:r>
      <w:r w:rsidRPr="00CF207F">
        <w:rPr>
          <w:rFonts w:cs="Calibri (Body)"/>
          <w:sz w:val="24"/>
          <w:szCs w:val="24"/>
        </w:rPr>
        <w:t>re</w:t>
      </w:r>
      <w:r w:rsidR="004B78A3">
        <w:rPr>
          <w:rFonts w:cs="Calibri (Body)"/>
          <w:sz w:val="24"/>
          <w:szCs w:val="24"/>
        </w:rPr>
        <w:t>-C</w:t>
      </w:r>
      <w:r w:rsidRPr="00CF207F">
        <w:rPr>
          <w:rFonts w:cs="Calibri (Body)"/>
          <w:sz w:val="24"/>
          <w:szCs w:val="24"/>
        </w:rPr>
        <w:t>alculus</w:t>
      </w:r>
      <w:r w:rsidR="004B78A3">
        <w:rPr>
          <w:rFonts w:cs="Calibri (Body)"/>
          <w:sz w:val="24"/>
          <w:szCs w:val="24"/>
        </w:rPr>
        <w:t>.</w:t>
      </w:r>
    </w:p>
    <w:p w14:paraId="75F69560" w14:textId="77777777" w:rsidR="003A7C40" w:rsidRPr="00CF207F" w:rsidRDefault="00D17E4C" w:rsidP="005F60DF">
      <w:pPr>
        <w:pStyle w:val="Heading1"/>
        <w:rPr>
          <w:sz w:val="28"/>
          <w:szCs w:val="28"/>
        </w:rPr>
      </w:pPr>
      <w:sdt>
        <w:sdtPr>
          <w:rPr>
            <w:sz w:val="28"/>
            <w:szCs w:val="28"/>
          </w:rPr>
          <w:id w:val="1735817217"/>
          <w:placeholder>
            <w:docPart w:val="F9CB967B85F54F63BB7008443EC09C2F"/>
          </w:placeholder>
          <w:temporary/>
          <w:showingPlcHdr/>
          <w15:appearance w15:val="hidden"/>
        </w:sdtPr>
        <w:sdtEndPr/>
        <w:sdtContent>
          <w:r w:rsidR="003A7C40" w:rsidRPr="00CF207F">
            <w:rPr>
              <w:sz w:val="28"/>
              <w:szCs w:val="28"/>
            </w:rPr>
            <w:t>EDUCATION</w:t>
          </w:r>
        </w:sdtContent>
      </w:sdt>
    </w:p>
    <w:p w14:paraId="02D2CC76" w14:textId="0F0B677E" w:rsidR="0039045B" w:rsidRPr="00CF207F" w:rsidRDefault="004107CC" w:rsidP="0039045B">
      <w:pPr>
        <w:pStyle w:val="Heading2"/>
        <w:rPr>
          <w:rFonts w:eastAsiaTheme="minorEastAsia"/>
          <w:sz w:val="24"/>
          <w:szCs w:val="32"/>
        </w:rPr>
      </w:pPr>
      <w:r>
        <w:rPr>
          <w:sz w:val="24"/>
          <w:szCs w:val="32"/>
        </w:rPr>
        <w:t xml:space="preserve">University </w:t>
      </w:r>
      <w:r w:rsidR="00D5207B">
        <w:rPr>
          <w:sz w:val="24"/>
          <w:szCs w:val="32"/>
        </w:rPr>
        <w:t>of Nevada, Las Vegas</w:t>
      </w:r>
      <w:r w:rsidR="0039045B" w:rsidRPr="00CF207F">
        <w:rPr>
          <w:sz w:val="24"/>
          <w:szCs w:val="32"/>
        </w:rPr>
        <w:t xml:space="preserve"> </w:t>
      </w:r>
      <w:r w:rsidR="00D5207B">
        <w:rPr>
          <w:sz w:val="24"/>
          <w:szCs w:val="32"/>
        </w:rPr>
        <w:t>(UNLV)</w:t>
      </w:r>
    </w:p>
    <w:p w14:paraId="396E81E5" w14:textId="77777777" w:rsidR="00F9684E" w:rsidRDefault="006E56CF" w:rsidP="00F9684E">
      <w:pPr>
        <w:pStyle w:val="Heading3"/>
        <w:rPr>
          <w:sz w:val="24"/>
          <w:szCs w:val="28"/>
        </w:rPr>
      </w:pPr>
      <w:r>
        <w:rPr>
          <w:sz w:val="24"/>
          <w:szCs w:val="28"/>
        </w:rPr>
        <w:t>Las Vegas, NV</w:t>
      </w:r>
      <w:r w:rsidR="0039045B" w:rsidRPr="00CF207F">
        <w:rPr>
          <w:sz w:val="24"/>
          <w:szCs w:val="28"/>
        </w:rPr>
        <w:tab/>
      </w:r>
    </w:p>
    <w:p w14:paraId="033B2E3E" w14:textId="367173A6" w:rsidR="0039045B" w:rsidRPr="00CF207F" w:rsidRDefault="00F36C4E" w:rsidP="00F9684E">
      <w:pPr>
        <w:pStyle w:val="Heading3"/>
        <w:rPr>
          <w:rFonts w:cs="Calibri (Body)"/>
          <w:sz w:val="24"/>
          <w:szCs w:val="24"/>
        </w:rPr>
      </w:pPr>
      <w:r>
        <w:rPr>
          <w:rFonts w:cs="Calibri (Body)"/>
          <w:sz w:val="24"/>
          <w:szCs w:val="24"/>
        </w:rPr>
        <w:t>E</w:t>
      </w:r>
      <w:r w:rsidR="00F9684E">
        <w:rPr>
          <w:rFonts w:cs="Calibri (Body)"/>
          <w:sz w:val="24"/>
          <w:szCs w:val="24"/>
        </w:rPr>
        <w:t>xpected start date January 2026</w:t>
      </w:r>
      <w:r w:rsidR="0039045B" w:rsidRPr="00CF207F">
        <w:rPr>
          <w:rFonts w:cs="Calibri (Body)"/>
          <w:sz w:val="24"/>
          <w:szCs w:val="24"/>
        </w:rPr>
        <w:t>.</w:t>
      </w:r>
    </w:p>
    <w:p w14:paraId="21422D5B" w14:textId="77777777" w:rsidR="0039045B" w:rsidRPr="0063769C" w:rsidRDefault="0039045B" w:rsidP="0061718A">
      <w:pPr>
        <w:pStyle w:val="Heading2"/>
        <w:rPr>
          <w:sz w:val="12"/>
          <w:szCs w:val="12"/>
        </w:rPr>
      </w:pPr>
    </w:p>
    <w:p w14:paraId="0FCD7791" w14:textId="575CE175" w:rsidR="003A7C40" w:rsidRPr="00CF207F" w:rsidRDefault="0066487D" w:rsidP="0061718A">
      <w:pPr>
        <w:pStyle w:val="Heading2"/>
        <w:rPr>
          <w:rFonts w:eastAsiaTheme="minorEastAsia"/>
          <w:sz w:val="24"/>
          <w:szCs w:val="32"/>
        </w:rPr>
      </w:pPr>
      <w:r w:rsidRPr="00CF207F">
        <w:rPr>
          <w:sz w:val="24"/>
          <w:szCs w:val="32"/>
        </w:rPr>
        <w:t xml:space="preserve">College of Southern Nevada (CSN) </w:t>
      </w:r>
    </w:p>
    <w:p w14:paraId="5870BA89" w14:textId="26900510" w:rsidR="003A7C40" w:rsidRPr="00CF207F" w:rsidRDefault="0066487D" w:rsidP="003A7C40">
      <w:pPr>
        <w:pStyle w:val="Heading3"/>
        <w:rPr>
          <w:sz w:val="24"/>
          <w:szCs w:val="28"/>
        </w:rPr>
      </w:pPr>
      <w:r w:rsidRPr="00CF207F">
        <w:rPr>
          <w:sz w:val="24"/>
          <w:szCs w:val="28"/>
        </w:rPr>
        <w:t xml:space="preserve">Las Vegas, NV </w:t>
      </w:r>
      <w:r w:rsidR="003A7C40" w:rsidRPr="00CF207F">
        <w:rPr>
          <w:sz w:val="24"/>
          <w:szCs w:val="28"/>
        </w:rPr>
        <w:tab/>
      </w:r>
      <w:r w:rsidR="005A33E4">
        <w:rPr>
          <w:sz w:val="24"/>
          <w:szCs w:val="28"/>
        </w:rPr>
        <w:t>01/</w:t>
      </w:r>
      <w:r w:rsidR="007450EA" w:rsidRPr="00CF207F">
        <w:rPr>
          <w:sz w:val="24"/>
          <w:szCs w:val="28"/>
        </w:rPr>
        <w:t>2024</w:t>
      </w:r>
      <w:r w:rsidR="00F9684E">
        <w:rPr>
          <w:sz w:val="24"/>
          <w:szCs w:val="28"/>
        </w:rPr>
        <w:t xml:space="preserve"> – 12/2025</w:t>
      </w:r>
    </w:p>
    <w:p w14:paraId="296197F8" w14:textId="65A02DDB" w:rsidR="00737010" w:rsidRPr="004877B6" w:rsidRDefault="00E03BEF" w:rsidP="004877B6">
      <w:pPr>
        <w:rPr>
          <w:rFonts w:cs="Calibri (Body)"/>
          <w:sz w:val="24"/>
          <w:szCs w:val="24"/>
        </w:rPr>
      </w:pPr>
      <w:r>
        <w:rPr>
          <w:rFonts w:cs="Calibri (Body)"/>
          <w:sz w:val="24"/>
          <w:szCs w:val="24"/>
        </w:rPr>
        <w:t>O</w:t>
      </w:r>
      <w:r w:rsidR="00737010">
        <w:rPr>
          <w:rFonts w:cs="Calibri (Body)"/>
          <w:sz w:val="24"/>
          <w:szCs w:val="24"/>
        </w:rPr>
        <w:t>btain</w:t>
      </w:r>
      <w:r>
        <w:rPr>
          <w:rFonts w:cs="Calibri (Body)"/>
          <w:sz w:val="24"/>
          <w:szCs w:val="24"/>
        </w:rPr>
        <w:t>ed</w:t>
      </w:r>
      <w:r w:rsidR="00737010">
        <w:rPr>
          <w:rFonts w:cs="Calibri (Body)"/>
          <w:sz w:val="24"/>
          <w:szCs w:val="24"/>
        </w:rPr>
        <w:t xml:space="preserve"> a</w:t>
      </w:r>
      <w:r w:rsidR="002D1EEF">
        <w:rPr>
          <w:rFonts w:cs="Calibri (Body)"/>
          <w:sz w:val="24"/>
          <w:szCs w:val="24"/>
        </w:rPr>
        <w:t xml:space="preserve">n </w:t>
      </w:r>
      <w:r w:rsidR="00485D09">
        <w:rPr>
          <w:rFonts w:cs="Calibri (Body)"/>
          <w:sz w:val="24"/>
          <w:szCs w:val="24"/>
        </w:rPr>
        <w:t>Associate of</w:t>
      </w:r>
      <w:r w:rsidR="002D1EEF">
        <w:rPr>
          <w:rFonts w:cs="Calibri (Body)"/>
          <w:sz w:val="24"/>
          <w:szCs w:val="24"/>
        </w:rPr>
        <w:t xml:space="preserve"> </w:t>
      </w:r>
      <w:r w:rsidR="00485D09">
        <w:rPr>
          <w:rFonts w:cs="Calibri (Body)"/>
          <w:sz w:val="24"/>
          <w:szCs w:val="24"/>
        </w:rPr>
        <w:t>Arts</w:t>
      </w:r>
      <w:r w:rsidR="002D1EEF">
        <w:rPr>
          <w:rFonts w:cs="Calibri (Body)"/>
          <w:sz w:val="24"/>
          <w:szCs w:val="24"/>
        </w:rPr>
        <w:t xml:space="preserve"> in </w:t>
      </w:r>
      <w:r w:rsidR="00CC659F">
        <w:rPr>
          <w:rFonts w:cs="Calibri (Body)"/>
          <w:sz w:val="24"/>
          <w:szCs w:val="24"/>
        </w:rPr>
        <w:t>C</w:t>
      </w:r>
      <w:r w:rsidR="002D1EEF">
        <w:rPr>
          <w:rFonts w:cs="Calibri (Body)"/>
          <w:sz w:val="24"/>
          <w:szCs w:val="24"/>
        </w:rPr>
        <w:t xml:space="preserve">omputer </w:t>
      </w:r>
      <w:r w:rsidR="00CC659F">
        <w:rPr>
          <w:rFonts w:cs="Calibri (Body)"/>
          <w:sz w:val="24"/>
          <w:szCs w:val="24"/>
        </w:rPr>
        <w:t>S</w:t>
      </w:r>
      <w:r w:rsidR="002D1EEF">
        <w:rPr>
          <w:rFonts w:cs="Calibri (Body)"/>
          <w:sz w:val="24"/>
          <w:szCs w:val="24"/>
        </w:rPr>
        <w:t>cience</w:t>
      </w:r>
      <w:r w:rsidR="00CC659F">
        <w:rPr>
          <w:rFonts w:cs="Calibri (Body)"/>
          <w:sz w:val="24"/>
          <w:szCs w:val="24"/>
        </w:rPr>
        <w:t>.</w:t>
      </w:r>
    </w:p>
    <w:sectPr w:rsidR="00737010" w:rsidRPr="004877B6" w:rsidSect="00FB6BFB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CDFF3" w14:textId="77777777" w:rsidR="002937EB" w:rsidRDefault="002937EB" w:rsidP="00CE6F6F">
      <w:pPr>
        <w:spacing w:after="0" w:line="240" w:lineRule="auto"/>
      </w:pPr>
      <w:r>
        <w:separator/>
      </w:r>
    </w:p>
  </w:endnote>
  <w:endnote w:type="continuationSeparator" w:id="0">
    <w:p w14:paraId="706BEB26" w14:textId="77777777" w:rsidR="002937EB" w:rsidRDefault="002937EB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BDB8" w14:textId="77777777" w:rsidR="002937EB" w:rsidRDefault="002937EB" w:rsidP="00CE6F6F">
      <w:pPr>
        <w:spacing w:after="0" w:line="240" w:lineRule="auto"/>
      </w:pPr>
      <w:r>
        <w:separator/>
      </w:r>
    </w:p>
  </w:footnote>
  <w:footnote w:type="continuationSeparator" w:id="0">
    <w:p w14:paraId="544EB14E" w14:textId="77777777" w:rsidR="002937EB" w:rsidRDefault="002937EB" w:rsidP="00CE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235B" w14:textId="77777777" w:rsidR="00FB6BFB" w:rsidRPr="004877B6" w:rsidRDefault="00FB6BFB" w:rsidP="00FB6BFB">
    <w:pPr>
      <w:ind w:left="2880"/>
      <w:rPr>
        <w:sz w:val="12"/>
        <w:szCs w:val="14"/>
      </w:rPr>
    </w:pPr>
    <w:r w:rsidRPr="004877B6">
      <w:rPr>
        <w:sz w:val="56"/>
        <w:szCs w:val="56"/>
      </w:rPr>
      <w:t xml:space="preserve">Edmonde </w:t>
    </w:r>
    <w:r>
      <w:rPr>
        <w:sz w:val="56"/>
        <w:szCs w:val="56"/>
      </w:rPr>
      <w:t>S</w:t>
    </w:r>
    <w:r w:rsidRPr="004877B6">
      <w:rPr>
        <w:sz w:val="56"/>
        <w:szCs w:val="56"/>
      </w:rPr>
      <w:t>oh</w:t>
    </w:r>
  </w:p>
  <w:p w14:paraId="3B30279C" w14:textId="77777777" w:rsidR="00FB6BFB" w:rsidRDefault="00FB6BFB" w:rsidP="00FB6BFB">
    <w:pPr>
      <w:pStyle w:val="Contact"/>
      <w:rPr>
        <w:sz w:val="24"/>
        <w:szCs w:val="28"/>
      </w:rPr>
    </w:pPr>
    <w:r w:rsidRPr="00CF207F">
      <w:rPr>
        <w:sz w:val="24"/>
        <w:szCs w:val="28"/>
      </w:rPr>
      <w:t xml:space="preserve"> Las Vegas, NV 89141 | </w:t>
    </w:r>
    <w:r>
      <w:rPr>
        <w:sz w:val="24"/>
        <w:szCs w:val="28"/>
      </w:rPr>
      <w:t>702.984.8111</w:t>
    </w:r>
    <w:r w:rsidRPr="00CF207F">
      <w:rPr>
        <w:sz w:val="24"/>
        <w:szCs w:val="28"/>
      </w:rPr>
      <w:t xml:space="preserve"> | </w:t>
    </w:r>
    <w:r>
      <w:rPr>
        <w:sz w:val="24"/>
        <w:szCs w:val="28"/>
      </w:rPr>
      <w:t>edmondesoh@gmail.com</w:t>
    </w:r>
    <w:r w:rsidRPr="00CF207F">
      <w:rPr>
        <w:sz w:val="24"/>
        <w:szCs w:val="28"/>
      </w:rPr>
      <w:t xml:space="preserve"> </w:t>
    </w:r>
  </w:p>
  <w:p w14:paraId="660A8FA6" w14:textId="77777777" w:rsidR="00FB6BFB" w:rsidRPr="00FB6BFB" w:rsidRDefault="00FB6BFB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4D9"/>
    <w:multiLevelType w:val="hybridMultilevel"/>
    <w:tmpl w:val="8A78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AC6"/>
    <w:rsid w:val="0000077C"/>
    <w:rsid w:val="00000898"/>
    <w:rsid w:val="000118F3"/>
    <w:rsid w:val="00024D9E"/>
    <w:rsid w:val="00062FE8"/>
    <w:rsid w:val="000667CF"/>
    <w:rsid w:val="0007716B"/>
    <w:rsid w:val="000C6A40"/>
    <w:rsid w:val="000E1FF7"/>
    <w:rsid w:val="000E5F0C"/>
    <w:rsid w:val="000F688A"/>
    <w:rsid w:val="00102F66"/>
    <w:rsid w:val="00103499"/>
    <w:rsid w:val="001212A1"/>
    <w:rsid w:val="00154DF7"/>
    <w:rsid w:val="001751B4"/>
    <w:rsid w:val="0018378C"/>
    <w:rsid w:val="001F30F8"/>
    <w:rsid w:val="00267A26"/>
    <w:rsid w:val="00292A40"/>
    <w:rsid w:val="002937EB"/>
    <w:rsid w:val="002C3AB0"/>
    <w:rsid w:val="002D1EEF"/>
    <w:rsid w:val="002D5670"/>
    <w:rsid w:val="002E74FB"/>
    <w:rsid w:val="00311E3B"/>
    <w:rsid w:val="00332271"/>
    <w:rsid w:val="0037459A"/>
    <w:rsid w:val="0039045B"/>
    <w:rsid w:val="003A7C40"/>
    <w:rsid w:val="003B3607"/>
    <w:rsid w:val="003E0FD9"/>
    <w:rsid w:val="003E7EA0"/>
    <w:rsid w:val="004107CC"/>
    <w:rsid w:val="00422B01"/>
    <w:rsid w:val="00460C6F"/>
    <w:rsid w:val="00460E18"/>
    <w:rsid w:val="00484AA7"/>
    <w:rsid w:val="00485D09"/>
    <w:rsid w:val="004877B6"/>
    <w:rsid w:val="004B78A3"/>
    <w:rsid w:val="004C4C0E"/>
    <w:rsid w:val="004C59B8"/>
    <w:rsid w:val="004E4B08"/>
    <w:rsid w:val="004F2D41"/>
    <w:rsid w:val="00530CE5"/>
    <w:rsid w:val="00570F02"/>
    <w:rsid w:val="00572373"/>
    <w:rsid w:val="00596FCF"/>
    <w:rsid w:val="005A33E4"/>
    <w:rsid w:val="005A4222"/>
    <w:rsid w:val="005B4219"/>
    <w:rsid w:val="005D34BA"/>
    <w:rsid w:val="005D6666"/>
    <w:rsid w:val="005F3F36"/>
    <w:rsid w:val="005F60DF"/>
    <w:rsid w:val="005F68BD"/>
    <w:rsid w:val="00601DB4"/>
    <w:rsid w:val="0061408F"/>
    <w:rsid w:val="0061718A"/>
    <w:rsid w:val="00623B68"/>
    <w:rsid w:val="0063769C"/>
    <w:rsid w:val="0064513F"/>
    <w:rsid w:val="0066487D"/>
    <w:rsid w:val="00675DE5"/>
    <w:rsid w:val="00684AAF"/>
    <w:rsid w:val="0069504D"/>
    <w:rsid w:val="006A5D9A"/>
    <w:rsid w:val="006B48F5"/>
    <w:rsid w:val="006E385A"/>
    <w:rsid w:val="006E56CF"/>
    <w:rsid w:val="00703713"/>
    <w:rsid w:val="00710C03"/>
    <w:rsid w:val="00724622"/>
    <w:rsid w:val="00737010"/>
    <w:rsid w:val="007450EA"/>
    <w:rsid w:val="00753A11"/>
    <w:rsid w:val="007707B8"/>
    <w:rsid w:val="0077318A"/>
    <w:rsid w:val="007823C6"/>
    <w:rsid w:val="007C15BE"/>
    <w:rsid w:val="007D0BE0"/>
    <w:rsid w:val="007D4FDC"/>
    <w:rsid w:val="00802339"/>
    <w:rsid w:val="00802B08"/>
    <w:rsid w:val="0081066F"/>
    <w:rsid w:val="00820A5C"/>
    <w:rsid w:val="0082628B"/>
    <w:rsid w:val="00837DC0"/>
    <w:rsid w:val="008517B9"/>
    <w:rsid w:val="008815FF"/>
    <w:rsid w:val="00887ACE"/>
    <w:rsid w:val="008A1C4E"/>
    <w:rsid w:val="008D4B84"/>
    <w:rsid w:val="008F1C7A"/>
    <w:rsid w:val="0091389D"/>
    <w:rsid w:val="00921415"/>
    <w:rsid w:val="009237AA"/>
    <w:rsid w:val="00931824"/>
    <w:rsid w:val="009369F4"/>
    <w:rsid w:val="00937084"/>
    <w:rsid w:val="00952679"/>
    <w:rsid w:val="00953734"/>
    <w:rsid w:val="009649FD"/>
    <w:rsid w:val="0098040F"/>
    <w:rsid w:val="00982753"/>
    <w:rsid w:val="00982A78"/>
    <w:rsid w:val="009855DD"/>
    <w:rsid w:val="009931B3"/>
    <w:rsid w:val="009C6DF4"/>
    <w:rsid w:val="009D1AC6"/>
    <w:rsid w:val="009D24D8"/>
    <w:rsid w:val="009E0E86"/>
    <w:rsid w:val="009E383B"/>
    <w:rsid w:val="009F0F86"/>
    <w:rsid w:val="009F329E"/>
    <w:rsid w:val="00A006E5"/>
    <w:rsid w:val="00A032A2"/>
    <w:rsid w:val="00A13526"/>
    <w:rsid w:val="00A22D89"/>
    <w:rsid w:val="00A2656C"/>
    <w:rsid w:val="00A43D4C"/>
    <w:rsid w:val="00A51153"/>
    <w:rsid w:val="00A872FF"/>
    <w:rsid w:val="00A90301"/>
    <w:rsid w:val="00A9062E"/>
    <w:rsid w:val="00A913E9"/>
    <w:rsid w:val="00AD7273"/>
    <w:rsid w:val="00B22086"/>
    <w:rsid w:val="00B34F9B"/>
    <w:rsid w:val="00B5462E"/>
    <w:rsid w:val="00B8662E"/>
    <w:rsid w:val="00B96D8D"/>
    <w:rsid w:val="00BA7812"/>
    <w:rsid w:val="00BB1877"/>
    <w:rsid w:val="00BE1BE7"/>
    <w:rsid w:val="00C22F6F"/>
    <w:rsid w:val="00C506E0"/>
    <w:rsid w:val="00C76686"/>
    <w:rsid w:val="00C8719E"/>
    <w:rsid w:val="00CC659F"/>
    <w:rsid w:val="00CE6F6F"/>
    <w:rsid w:val="00CF207F"/>
    <w:rsid w:val="00CF543E"/>
    <w:rsid w:val="00D007F4"/>
    <w:rsid w:val="00D17E4C"/>
    <w:rsid w:val="00D5207B"/>
    <w:rsid w:val="00D544E1"/>
    <w:rsid w:val="00D74BEC"/>
    <w:rsid w:val="00D80E89"/>
    <w:rsid w:val="00D80E91"/>
    <w:rsid w:val="00DA0E61"/>
    <w:rsid w:val="00DF69E1"/>
    <w:rsid w:val="00E03BEF"/>
    <w:rsid w:val="00E0522A"/>
    <w:rsid w:val="00E10F93"/>
    <w:rsid w:val="00E11CDF"/>
    <w:rsid w:val="00E301DF"/>
    <w:rsid w:val="00E966AA"/>
    <w:rsid w:val="00F02BD2"/>
    <w:rsid w:val="00F12862"/>
    <w:rsid w:val="00F17FA8"/>
    <w:rsid w:val="00F36C4E"/>
    <w:rsid w:val="00F65859"/>
    <w:rsid w:val="00F8023F"/>
    <w:rsid w:val="00F85EC3"/>
    <w:rsid w:val="00F9684E"/>
    <w:rsid w:val="00FB6BFB"/>
    <w:rsid w:val="00FC1492"/>
    <w:rsid w:val="00FC6C0E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63C86"/>
  <w15:docId w15:val="{7662E5A8-75A1-4EBA-A77C-4A8CC0D3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DF7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ListParagraph">
    <w:name w:val="List Paragraph"/>
    <w:basedOn w:val="Normal"/>
    <w:uiPriority w:val="34"/>
    <w:semiHidden/>
    <w:qFormat/>
    <w:rsid w:val="00487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mon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5A848C1A9B495A8686D74C68A79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B7AEE-C313-478C-9422-3BABA81A5E67}"/>
      </w:docPartPr>
      <w:docPartBody>
        <w:p w:rsidR="00151E59" w:rsidRDefault="001B6E0B">
          <w:pPr>
            <w:pStyle w:val="795A848C1A9B495A8686D74C68A7980F"/>
          </w:pPr>
          <w:r w:rsidRPr="00103499">
            <w:t>OBJECTIVE</w:t>
          </w:r>
        </w:p>
      </w:docPartBody>
    </w:docPart>
    <w:docPart>
      <w:docPartPr>
        <w:name w:val="40EDF25850F447E08B9E810A99838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00D53-A0FF-42AB-A2A8-4E6E7F108CE8}"/>
      </w:docPartPr>
      <w:docPartBody>
        <w:p w:rsidR="00151E59" w:rsidRDefault="001B6E0B">
          <w:pPr>
            <w:pStyle w:val="40EDF25850F447E08B9E810A99838103"/>
          </w:pPr>
          <w:r w:rsidRPr="00103499">
            <w:t>EXPERIENCE</w:t>
          </w:r>
        </w:p>
      </w:docPartBody>
    </w:docPart>
    <w:docPart>
      <w:docPartPr>
        <w:name w:val="F9CB967B85F54F63BB7008443EC09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FF428-C497-4AD7-B074-4B1008BC2126}"/>
      </w:docPartPr>
      <w:docPartBody>
        <w:p w:rsidR="00151E59" w:rsidRDefault="001B6E0B">
          <w:pPr>
            <w:pStyle w:val="F9CB967B85F54F63BB7008443EC09C2F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68"/>
    <w:rsid w:val="000118F3"/>
    <w:rsid w:val="00024D9E"/>
    <w:rsid w:val="000D033B"/>
    <w:rsid w:val="00151E59"/>
    <w:rsid w:val="001B6E0B"/>
    <w:rsid w:val="001F30F8"/>
    <w:rsid w:val="00211EBE"/>
    <w:rsid w:val="00425668"/>
    <w:rsid w:val="00460C6F"/>
    <w:rsid w:val="0053568E"/>
    <w:rsid w:val="007D0BE0"/>
    <w:rsid w:val="00915631"/>
    <w:rsid w:val="00A90301"/>
    <w:rsid w:val="00C14BB0"/>
    <w:rsid w:val="00C22F6F"/>
    <w:rsid w:val="00CB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5A848C1A9B495A8686D74C68A7980F">
    <w:name w:val="795A848C1A9B495A8686D74C68A7980F"/>
  </w:style>
  <w:style w:type="paragraph" w:customStyle="1" w:styleId="40EDF25850F447E08B9E810A99838103">
    <w:name w:val="40EDF25850F447E08B9E810A99838103"/>
  </w:style>
  <w:style w:type="paragraph" w:customStyle="1" w:styleId="F9CB967B85F54F63BB7008443EC09C2F">
    <w:name w:val="F9CB967B85F54F63BB7008443EC09C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edmonde soh</dc:creator>
  <cp:keywords/>
  <dc:description/>
  <cp:lastModifiedBy>edmonde soh</cp:lastModifiedBy>
  <cp:revision>2</cp:revision>
  <dcterms:created xsi:type="dcterms:W3CDTF">2025-12-13T01:40:00Z</dcterms:created>
  <dcterms:modified xsi:type="dcterms:W3CDTF">2025-12-13T01:40:00Z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20d49655-aa57-42fb-8a83-dc15f187d9eb</vt:lpwstr>
  </property>
</Properties>
</file>